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78A25" w14:textId="77777777" w:rsidR="004208BB" w:rsidRPr="001C05A1" w:rsidRDefault="00000000" w:rsidP="004208BB">
      <w:pPr>
        <w:pStyle w:val="Ttulo"/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04A4FF1706344A75A834424A1BADD8C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C510A">
            <w:t>Packet Tracer - Configuración básica del dispositivo</w:t>
          </w:r>
        </w:sdtContent>
      </w:sdt>
    </w:p>
    <w:p w14:paraId="6C9B827C" w14:textId="77777777" w:rsidR="00D778DF" w:rsidRPr="009A1CF4" w:rsidRDefault="00D778DF" w:rsidP="00D778DF">
      <w:pPr>
        <w:pStyle w:val="InstNoteRed"/>
      </w:pPr>
    </w:p>
    <w:p w14:paraId="24E9AF1B" w14:textId="77777777" w:rsidR="00C2203A" w:rsidRDefault="00C2203A" w:rsidP="00C2203A">
      <w:pPr>
        <w:pStyle w:val="Ttulo1"/>
        <w:numPr>
          <w:ilvl w:val="0"/>
          <w:numId w:val="3"/>
        </w:numPr>
      </w:pPr>
      <w:r>
        <w:t>Topología</w:t>
      </w:r>
    </w:p>
    <w:p w14:paraId="33EF738E" w14:textId="77777777" w:rsidR="00C2203A" w:rsidRDefault="00C2203A" w:rsidP="00C2203A">
      <w:pPr>
        <w:pStyle w:val="BodyTextL25"/>
      </w:pPr>
      <w:r>
        <w:t>Recibirá una de tres topologías posibles.</w:t>
      </w:r>
    </w:p>
    <w:p w14:paraId="0430D2C6" w14:textId="77777777" w:rsidR="00C2203A" w:rsidRDefault="00C2203A" w:rsidP="00C2203A">
      <w:pPr>
        <w:pStyle w:val="Ttulo1"/>
        <w:numPr>
          <w:ilvl w:val="0"/>
          <w:numId w:val="3"/>
        </w:numPr>
      </w:pPr>
      <w:r>
        <w:t>Tabla de direccionamiento</w:t>
      </w:r>
    </w:p>
    <w:tbl>
      <w:tblPr>
        <w:tblW w:w="990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abla de direcciones para ser completado parcialmente por los estudiantes. Deben suministrarse las direcciones de puerta de enlace predeterminadas para los conmutadores y PC. Escriba las respuestas en las celdas indicadas como “en blanco”."/>
      </w:tblPr>
      <w:tblGrid>
        <w:gridCol w:w="2517"/>
        <w:gridCol w:w="1710"/>
        <w:gridCol w:w="2883"/>
        <w:gridCol w:w="2796"/>
      </w:tblGrid>
      <w:tr w:rsidR="00C2203A" w14:paraId="14F7A5F5" w14:textId="77777777" w:rsidTr="004A7313">
        <w:trPr>
          <w:cantSplit/>
          <w:jc w:val="center"/>
        </w:trPr>
        <w:tc>
          <w:tcPr>
            <w:tcW w:w="25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012B4A5" w14:textId="77777777" w:rsidR="00C2203A" w:rsidRPr="00E87D62" w:rsidRDefault="00C2203A" w:rsidP="00BA2B16">
            <w:pPr>
              <w:pStyle w:val="TableHeading"/>
            </w:pPr>
            <w:r>
              <w:t>Dispositivo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A8F90E" w14:textId="77777777" w:rsidR="00C2203A" w:rsidRPr="00E87D62" w:rsidRDefault="00C2203A" w:rsidP="00BA2B16">
            <w:pPr>
              <w:pStyle w:val="TableHeading"/>
            </w:pPr>
            <w:r>
              <w:t>Interfaz</w:t>
            </w:r>
          </w:p>
        </w:tc>
        <w:tc>
          <w:tcPr>
            <w:tcW w:w="28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676322" w14:textId="77777777" w:rsidR="00C2203A" w:rsidRPr="00E87D62" w:rsidRDefault="00C2203A" w:rsidP="00BA2B16">
            <w:pPr>
              <w:pStyle w:val="TableHeading"/>
            </w:pPr>
            <w:r>
              <w:t>Dirección IP</w:t>
            </w:r>
          </w:p>
        </w:tc>
        <w:tc>
          <w:tcPr>
            <w:tcW w:w="2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A52C90C" w14:textId="77777777" w:rsidR="00C2203A" w:rsidRPr="00E87D62" w:rsidRDefault="00C2203A" w:rsidP="00BA2B16">
            <w:pPr>
              <w:pStyle w:val="TableHeading"/>
            </w:pPr>
            <w:r>
              <w:t>Puerta de enlace predeterminada</w:t>
            </w:r>
          </w:p>
        </w:tc>
      </w:tr>
      <w:tr w:rsidR="00C2203A" w14:paraId="1A5905A9" w14:textId="77777777" w:rsidTr="004A7313">
        <w:trPr>
          <w:cantSplit/>
          <w:jc w:val="center"/>
        </w:trPr>
        <w:tc>
          <w:tcPr>
            <w:tcW w:w="2517" w:type="dxa"/>
            <w:tcBorders>
              <w:bottom w:val="nil"/>
            </w:tcBorders>
            <w:vAlign w:val="center"/>
          </w:tcPr>
          <w:p w14:paraId="7BA65E40" w14:textId="73593496" w:rsidR="00C2203A" w:rsidRPr="00E87D62" w:rsidRDefault="00D73BD0" w:rsidP="00BA2B16">
            <w:pPr>
              <w:pStyle w:val="TableText"/>
            </w:pPr>
            <w:r>
              <w:t>Floor14</w:t>
            </w:r>
          </w:p>
        </w:tc>
        <w:tc>
          <w:tcPr>
            <w:tcW w:w="1710" w:type="dxa"/>
            <w:tcBorders>
              <w:bottom w:val="nil"/>
            </w:tcBorders>
            <w:vAlign w:val="bottom"/>
          </w:tcPr>
          <w:p w14:paraId="387AAA92" w14:textId="77777777" w:rsidR="00C2203A" w:rsidRPr="00E87D62" w:rsidRDefault="00C2203A" w:rsidP="00BA2B16">
            <w:pPr>
              <w:pStyle w:val="TableText"/>
            </w:pPr>
            <w:r>
              <w:t>G0/0</w:t>
            </w:r>
          </w:p>
        </w:tc>
        <w:tc>
          <w:tcPr>
            <w:tcW w:w="2883" w:type="dxa"/>
            <w:vAlign w:val="bottom"/>
          </w:tcPr>
          <w:p w14:paraId="54EE7D7A" w14:textId="4ADC1EC0" w:rsidR="00C2203A" w:rsidRPr="00E87D62" w:rsidRDefault="002E021A" w:rsidP="00BA2B16">
            <w:pPr>
              <w:pStyle w:val="TableText"/>
            </w:pPr>
            <w:r>
              <w:t>128.107.20.1 /24</w:t>
            </w:r>
          </w:p>
        </w:tc>
        <w:tc>
          <w:tcPr>
            <w:tcW w:w="2796" w:type="dxa"/>
            <w:tcBorders>
              <w:bottom w:val="nil"/>
            </w:tcBorders>
            <w:vAlign w:val="bottom"/>
          </w:tcPr>
          <w:p w14:paraId="5C509460" w14:textId="77777777" w:rsidR="00C2203A" w:rsidRPr="00E87D62" w:rsidRDefault="00C2203A" w:rsidP="00BA2B16">
            <w:pPr>
              <w:pStyle w:val="TableText"/>
            </w:pPr>
            <w:r>
              <w:t>N/A</w:t>
            </w:r>
          </w:p>
        </w:tc>
      </w:tr>
      <w:tr w:rsidR="00C2203A" w14:paraId="3C074240" w14:textId="77777777" w:rsidTr="004A7313">
        <w:trPr>
          <w:cantSplit/>
          <w:jc w:val="center"/>
        </w:trPr>
        <w:tc>
          <w:tcPr>
            <w:tcW w:w="2517" w:type="dxa"/>
            <w:tcBorders>
              <w:top w:val="nil"/>
              <w:bottom w:val="nil"/>
            </w:tcBorders>
            <w:vAlign w:val="bottom"/>
          </w:tcPr>
          <w:p w14:paraId="643AF59D" w14:textId="77777777" w:rsidR="00C2203A" w:rsidRPr="00275E9F" w:rsidRDefault="00C2203A" w:rsidP="00C2203A">
            <w:pPr>
              <w:pStyle w:val="ConfigWindow"/>
            </w:pPr>
            <w:r>
              <w:t>[[R1Name]]</w:t>
            </w:r>
          </w:p>
        </w:tc>
        <w:tc>
          <w:tcPr>
            <w:tcW w:w="1710" w:type="dxa"/>
            <w:tcBorders>
              <w:top w:val="nil"/>
              <w:bottom w:val="nil"/>
            </w:tcBorders>
            <w:vAlign w:val="bottom"/>
          </w:tcPr>
          <w:p w14:paraId="44ED8457" w14:textId="77777777" w:rsidR="00C2203A" w:rsidRPr="00275E9F" w:rsidRDefault="00C2203A" w:rsidP="00C2203A">
            <w:pPr>
              <w:pStyle w:val="ConfigWindow"/>
            </w:pPr>
            <w:r>
              <w:t>G0/0</w:t>
            </w:r>
          </w:p>
        </w:tc>
        <w:tc>
          <w:tcPr>
            <w:tcW w:w="2883" w:type="dxa"/>
            <w:vAlign w:val="bottom"/>
          </w:tcPr>
          <w:p w14:paraId="66FAE48E" w14:textId="4AAF5C39" w:rsidR="00C2203A" w:rsidRDefault="002E021A" w:rsidP="00BA2B16">
            <w:pPr>
              <w:pStyle w:val="TableText"/>
            </w:pPr>
            <w:r>
              <w:t>2001:DB8:A::1 /64</w:t>
            </w:r>
          </w:p>
        </w:tc>
        <w:tc>
          <w:tcPr>
            <w:tcW w:w="2796" w:type="dxa"/>
            <w:tcBorders>
              <w:top w:val="nil"/>
              <w:bottom w:val="nil"/>
            </w:tcBorders>
            <w:vAlign w:val="bottom"/>
          </w:tcPr>
          <w:p w14:paraId="421F0B74" w14:textId="77777777" w:rsidR="00C2203A" w:rsidRDefault="00C2203A" w:rsidP="004A7313">
            <w:pPr>
              <w:pStyle w:val="ConfigWindow"/>
            </w:pPr>
            <w:r>
              <w:t>N/A</w:t>
            </w:r>
          </w:p>
        </w:tc>
      </w:tr>
      <w:tr w:rsidR="00C2203A" w14:paraId="5C46F0F3" w14:textId="77777777" w:rsidTr="004A7313">
        <w:trPr>
          <w:cantSplit/>
          <w:jc w:val="center"/>
        </w:trPr>
        <w:tc>
          <w:tcPr>
            <w:tcW w:w="2517" w:type="dxa"/>
            <w:tcBorders>
              <w:top w:val="nil"/>
              <w:bottom w:val="nil"/>
            </w:tcBorders>
            <w:vAlign w:val="bottom"/>
          </w:tcPr>
          <w:p w14:paraId="7D85544F" w14:textId="77777777" w:rsidR="00C2203A" w:rsidRPr="00275E9F" w:rsidRDefault="00C2203A" w:rsidP="00C2203A">
            <w:pPr>
              <w:pStyle w:val="ConfigWindow"/>
            </w:pPr>
            <w:r>
              <w:t>[[R1Name]]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  <w:vAlign w:val="bottom"/>
          </w:tcPr>
          <w:p w14:paraId="7F004A57" w14:textId="77777777" w:rsidR="00C2203A" w:rsidRPr="00275E9F" w:rsidRDefault="00C2203A" w:rsidP="00C2203A">
            <w:pPr>
              <w:pStyle w:val="ConfigWindow"/>
            </w:pPr>
            <w:r>
              <w:t>G0/0</w:t>
            </w:r>
          </w:p>
        </w:tc>
        <w:tc>
          <w:tcPr>
            <w:tcW w:w="2883" w:type="dxa"/>
            <w:vAlign w:val="bottom"/>
          </w:tcPr>
          <w:p w14:paraId="4930DE52" w14:textId="1DCA819D" w:rsidR="00C2203A" w:rsidRDefault="002E021A" w:rsidP="00BA2B16">
            <w:pPr>
              <w:pStyle w:val="TableText"/>
            </w:pPr>
            <w:r>
              <w:t>FE80::1</w:t>
            </w:r>
          </w:p>
        </w:tc>
        <w:tc>
          <w:tcPr>
            <w:tcW w:w="2796" w:type="dxa"/>
            <w:tcBorders>
              <w:top w:val="nil"/>
              <w:bottom w:val="single" w:sz="2" w:space="0" w:color="auto"/>
            </w:tcBorders>
            <w:vAlign w:val="bottom"/>
          </w:tcPr>
          <w:p w14:paraId="72CDCD39" w14:textId="77777777" w:rsidR="00C2203A" w:rsidRDefault="00C2203A" w:rsidP="004A7313">
            <w:pPr>
              <w:pStyle w:val="ConfigWindow"/>
            </w:pPr>
            <w:r>
              <w:t>N/A</w:t>
            </w:r>
          </w:p>
        </w:tc>
      </w:tr>
      <w:tr w:rsidR="00C2203A" w14:paraId="43893F1F" w14:textId="77777777" w:rsidTr="004A7313">
        <w:trPr>
          <w:cantSplit/>
          <w:jc w:val="center"/>
        </w:trPr>
        <w:tc>
          <w:tcPr>
            <w:tcW w:w="2517" w:type="dxa"/>
            <w:tcBorders>
              <w:top w:val="nil"/>
              <w:bottom w:val="nil"/>
            </w:tcBorders>
            <w:vAlign w:val="bottom"/>
          </w:tcPr>
          <w:p w14:paraId="28969430" w14:textId="77777777" w:rsidR="00C2203A" w:rsidRPr="00275E9F" w:rsidRDefault="00C2203A" w:rsidP="00C2203A">
            <w:pPr>
              <w:pStyle w:val="ConfigWindow"/>
            </w:pPr>
            <w:r>
              <w:t>[[R1Name]]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  <w:vAlign w:val="bottom"/>
          </w:tcPr>
          <w:p w14:paraId="33BFBD38" w14:textId="77777777" w:rsidR="00C2203A" w:rsidRDefault="00C2203A" w:rsidP="00BA2B16">
            <w:pPr>
              <w:pStyle w:val="TableText"/>
            </w:pPr>
            <w:r>
              <w:t>G0/1</w:t>
            </w:r>
          </w:p>
        </w:tc>
        <w:tc>
          <w:tcPr>
            <w:tcW w:w="2883" w:type="dxa"/>
            <w:vAlign w:val="bottom"/>
          </w:tcPr>
          <w:p w14:paraId="5DCAE7A1" w14:textId="16B5F410" w:rsidR="00C2203A" w:rsidRDefault="004C0A2E" w:rsidP="00BA2B16">
            <w:pPr>
              <w:pStyle w:val="TableText"/>
            </w:pPr>
            <w:r>
              <w:t xml:space="preserve">128.107.30.1 </w:t>
            </w:r>
            <w:r w:rsidR="002E021A">
              <w:t>/24</w:t>
            </w:r>
          </w:p>
        </w:tc>
        <w:tc>
          <w:tcPr>
            <w:tcW w:w="2796" w:type="dxa"/>
            <w:tcBorders>
              <w:bottom w:val="nil"/>
            </w:tcBorders>
            <w:vAlign w:val="bottom"/>
          </w:tcPr>
          <w:p w14:paraId="4C2506F8" w14:textId="77777777" w:rsidR="00C2203A" w:rsidRPr="00E87D62" w:rsidRDefault="00C2203A" w:rsidP="00BA2B16">
            <w:pPr>
              <w:pStyle w:val="TableText"/>
            </w:pPr>
            <w:r>
              <w:t>N/A</w:t>
            </w:r>
          </w:p>
        </w:tc>
      </w:tr>
      <w:tr w:rsidR="00C2203A" w14:paraId="0D3D2B40" w14:textId="77777777" w:rsidTr="004A7313">
        <w:trPr>
          <w:cantSplit/>
          <w:jc w:val="center"/>
        </w:trPr>
        <w:tc>
          <w:tcPr>
            <w:tcW w:w="2517" w:type="dxa"/>
            <w:tcBorders>
              <w:top w:val="nil"/>
              <w:bottom w:val="nil"/>
            </w:tcBorders>
            <w:vAlign w:val="bottom"/>
          </w:tcPr>
          <w:p w14:paraId="034758BD" w14:textId="77777777" w:rsidR="00C2203A" w:rsidRPr="00275E9F" w:rsidRDefault="00C2203A" w:rsidP="00C2203A">
            <w:pPr>
              <w:pStyle w:val="ConfigWindow"/>
            </w:pPr>
            <w:r>
              <w:t>[[R1Name]]</w:t>
            </w:r>
          </w:p>
        </w:tc>
        <w:tc>
          <w:tcPr>
            <w:tcW w:w="1710" w:type="dxa"/>
            <w:tcBorders>
              <w:top w:val="nil"/>
              <w:bottom w:val="nil"/>
            </w:tcBorders>
            <w:vAlign w:val="bottom"/>
          </w:tcPr>
          <w:p w14:paraId="63240148" w14:textId="77777777" w:rsidR="00C2203A" w:rsidRPr="00275E9F" w:rsidRDefault="00C2203A" w:rsidP="00C2203A">
            <w:pPr>
              <w:pStyle w:val="ConfigWindow"/>
            </w:pPr>
            <w:r>
              <w:t>G0/1</w:t>
            </w:r>
          </w:p>
        </w:tc>
        <w:tc>
          <w:tcPr>
            <w:tcW w:w="2883" w:type="dxa"/>
            <w:vAlign w:val="bottom"/>
          </w:tcPr>
          <w:p w14:paraId="775210F4" w14:textId="7B6AE4D1" w:rsidR="00C2203A" w:rsidRDefault="002E021A" w:rsidP="00BA2B16">
            <w:pPr>
              <w:pStyle w:val="TableText"/>
            </w:pPr>
            <w:r>
              <w:t>2001:DB8:B::1 /64</w:t>
            </w:r>
          </w:p>
        </w:tc>
        <w:tc>
          <w:tcPr>
            <w:tcW w:w="2796" w:type="dxa"/>
            <w:tcBorders>
              <w:top w:val="nil"/>
              <w:bottom w:val="nil"/>
            </w:tcBorders>
            <w:vAlign w:val="bottom"/>
          </w:tcPr>
          <w:p w14:paraId="226163C4" w14:textId="77777777" w:rsidR="00C2203A" w:rsidRDefault="00C2203A" w:rsidP="004A7313">
            <w:pPr>
              <w:pStyle w:val="ConfigWindow"/>
            </w:pPr>
            <w:r>
              <w:t>N/A</w:t>
            </w:r>
          </w:p>
        </w:tc>
      </w:tr>
      <w:tr w:rsidR="00C2203A" w14:paraId="55793311" w14:textId="77777777" w:rsidTr="004A7313">
        <w:trPr>
          <w:cantSplit/>
          <w:jc w:val="center"/>
        </w:trPr>
        <w:tc>
          <w:tcPr>
            <w:tcW w:w="2517" w:type="dxa"/>
            <w:tcBorders>
              <w:top w:val="nil"/>
              <w:bottom w:val="single" w:sz="2" w:space="0" w:color="auto"/>
            </w:tcBorders>
            <w:vAlign w:val="bottom"/>
          </w:tcPr>
          <w:p w14:paraId="7EB0EFF1" w14:textId="77777777" w:rsidR="00C2203A" w:rsidRPr="00275E9F" w:rsidRDefault="00C2203A" w:rsidP="00C2203A">
            <w:pPr>
              <w:pStyle w:val="ConfigWindow"/>
            </w:pPr>
            <w:r>
              <w:t>[[R1Name]]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vAlign w:val="bottom"/>
          </w:tcPr>
          <w:p w14:paraId="64F1EB82" w14:textId="77777777" w:rsidR="00C2203A" w:rsidRPr="00275E9F" w:rsidRDefault="00C2203A" w:rsidP="00C2203A">
            <w:pPr>
              <w:pStyle w:val="ConfigWindow"/>
            </w:pPr>
            <w:r>
              <w:t>G0/1</w:t>
            </w:r>
          </w:p>
        </w:tc>
        <w:tc>
          <w:tcPr>
            <w:tcW w:w="2883" w:type="dxa"/>
            <w:vAlign w:val="bottom"/>
          </w:tcPr>
          <w:p w14:paraId="2FE4B6EA" w14:textId="192D8949" w:rsidR="00C2203A" w:rsidRDefault="002E021A" w:rsidP="00BA2B16">
            <w:pPr>
              <w:pStyle w:val="TableText"/>
            </w:pPr>
            <w:r>
              <w:t>FE80::</w:t>
            </w:r>
            <w:r w:rsidR="00464A5C">
              <w:t>1</w:t>
            </w:r>
          </w:p>
        </w:tc>
        <w:tc>
          <w:tcPr>
            <w:tcW w:w="2796" w:type="dxa"/>
            <w:tcBorders>
              <w:top w:val="nil"/>
            </w:tcBorders>
            <w:vAlign w:val="bottom"/>
          </w:tcPr>
          <w:p w14:paraId="7449FCEE" w14:textId="77777777" w:rsidR="00C2203A" w:rsidRDefault="00C2203A" w:rsidP="004A7313">
            <w:pPr>
              <w:pStyle w:val="ConfigWindow"/>
            </w:pPr>
            <w:r>
              <w:t>N/A</w:t>
            </w:r>
          </w:p>
        </w:tc>
      </w:tr>
      <w:tr w:rsidR="00C2203A" w14:paraId="47B8B43F" w14:textId="77777777" w:rsidTr="00A130F5">
        <w:trPr>
          <w:cantSplit/>
          <w:jc w:val="center"/>
        </w:trPr>
        <w:tc>
          <w:tcPr>
            <w:tcW w:w="2517" w:type="dxa"/>
            <w:tcBorders>
              <w:bottom w:val="nil"/>
            </w:tcBorders>
            <w:vAlign w:val="bottom"/>
          </w:tcPr>
          <w:p w14:paraId="25A8EFB7" w14:textId="4E8AFEE9" w:rsidR="00C2203A" w:rsidRPr="00E87D62" w:rsidRDefault="00D73BD0" w:rsidP="00BA2B16">
            <w:pPr>
              <w:pStyle w:val="TableText"/>
            </w:pPr>
            <w:r>
              <w:t>Room-145</w:t>
            </w:r>
          </w:p>
        </w:tc>
        <w:tc>
          <w:tcPr>
            <w:tcW w:w="1710" w:type="dxa"/>
            <w:tcBorders>
              <w:bottom w:val="nil"/>
            </w:tcBorders>
            <w:vAlign w:val="bottom"/>
          </w:tcPr>
          <w:p w14:paraId="5D00FF78" w14:textId="77777777" w:rsidR="00C2203A" w:rsidRPr="00E87D62" w:rsidRDefault="00C2203A" w:rsidP="00BA2B16">
            <w:pPr>
              <w:pStyle w:val="TableText"/>
            </w:pPr>
            <w:r>
              <w:t>VLAN 1</w:t>
            </w:r>
          </w:p>
        </w:tc>
        <w:tc>
          <w:tcPr>
            <w:tcW w:w="2883" w:type="dxa"/>
            <w:vAlign w:val="bottom"/>
          </w:tcPr>
          <w:p w14:paraId="0A557D15" w14:textId="7FFA76C7" w:rsidR="00C2203A" w:rsidRPr="00E87D62" w:rsidRDefault="002E021A" w:rsidP="00BA2B16">
            <w:pPr>
              <w:pStyle w:val="TableText"/>
            </w:pPr>
            <w:r w:rsidRPr="002E021A">
              <w:t>128.107.20.</w:t>
            </w:r>
            <w:r w:rsidR="004C0A2E">
              <w:t>35</w:t>
            </w:r>
            <w:r>
              <w:t xml:space="preserve"> /24</w:t>
            </w:r>
          </w:p>
        </w:tc>
        <w:tc>
          <w:tcPr>
            <w:tcW w:w="2796" w:type="dxa"/>
            <w:vAlign w:val="bottom"/>
          </w:tcPr>
          <w:p w14:paraId="0CAC43FB" w14:textId="560CE8AD" w:rsidR="00C2203A" w:rsidRPr="00870B23" w:rsidRDefault="004C0A2E" w:rsidP="00C2203A">
            <w:pPr>
              <w:pStyle w:val="InstNoteRed"/>
            </w:pPr>
            <w:r>
              <w:t>128.107.20.1</w:t>
            </w:r>
          </w:p>
        </w:tc>
      </w:tr>
      <w:tr w:rsidR="00C2203A" w14:paraId="3F6930BE" w14:textId="77777777" w:rsidTr="00A130F5">
        <w:trPr>
          <w:cantSplit/>
          <w:jc w:val="center"/>
        </w:trPr>
        <w:tc>
          <w:tcPr>
            <w:tcW w:w="2517" w:type="dxa"/>
            <w:tcBorders>
              <w:bottom w:val="nil"/>
            </w:tcBorders>
            <w:vAlign w:val="bottom"/>
          </w:tcPr>
          <w:p w14:paraId="13E7BA58" w14:textId="0B499C66" w:rsidR="00C2203A" w:rsidRDefault="00D73BD0" w:rsidP="00BA2B16">
            <w:pPr>
              <w:pStyle w:val="TableText"/>
            </w:pPr>
            <w:r>
              <w:t>Room-146</w:t>
            </w:r>
          </w:p>
        </w:tc>
        <w:tc>
          <w:tcPr>
            <w:tcW w:w="1710" w:type="dxa"/>
            <w:tcBorders>
              <w:bottom w:val="nil"/>
            </w:tcBorders>
            <w:vAlign w:val="bottom"/>
          </w:tcPr>
          <w:p w14:paraId="3BE47332" w14:textId="77777777" w:rsidR="00C2203A" w:rsidRPr="00E87D62" w:rsidRDefault="00C2203A" w:rsidP="00BA2B16">
            <w:pPr>
              <w:pStyle w:val="TableText"/>
            </w:pPr>
            <w:r>
              <w:t>VLAN 1</w:t>
            </w:r>
          </w:p>
        </w:tc>
        <w:tc>
          <w:tcPr>
            <w:tcW w:w="2883" w:type="dxa"/>
            <w:vAlign w:val="bottom"/>
          </w:tcPr>
          <w:p w14:paraId="46242BF7" w14:textId="16EA25FD" w:rsidR="00C2203A" w:rsidRDefault="004C0A2E" w:rsidP="00BA2B16">
            <w:pPr>
              <w:pStyle w:val="TableText"/>
            </w:pPr>
            <w:r>
              <w:t>128.107.30.</w:t>
            </w:r>
            <w:r w:rsidR="00BB0DE1">
              <w:t>15</w:t>
            </w:r>
            <w:r>
              <w:t xml:space="preserve"> /24</w:t>
            </w:r>
          </w:p>
        </w:tc>
        <w:tc>
          <w:tcPr>
            <w:tcW w:w="2796" w:type="dxa"/>
            <w:vAlign w:val="bottom"/>
          </w:tcPr>
          <w:p w14:paraId="74B784A9" w14:textId="5D60D3D7" w:rsidR="00C2203A" w:rsidRPr="00870B23" w:rsidRDefault="004C0A2E" w:rsidP="00C2203A">
            <w:pPr>
              <w:pStyle w:val="InstNoteRed"/>
            </w:pPr>
            <w:r>
              <w:t>128.107.30.1</w:t>
            </w:r>
          </w:p>
        </w:tc>
      </w:tr>
      <w:tr w:rsidR="00C2203A" w14:paraId="30D191ED" w14:textId="77777777" w:rsidTr="00A130F5">
        <w:trPr>
          <w:cantSplit/>
          <w:jc w:val="center"/>
        </w:trPr>
        <w:tc>
          <w:tcPr>
            <w:tcW w:w="2517" w:type="dxa"/>
            <w:tcBorders>
              <w:bottom w:val="nil"/>
            </w:tcBorders>
            <w:vAlign w:val="bottom"/>
          </w:tcPr>
          <w:p w14:paraId="417FD1D9" w14:textId="4FF9DE42" w:rsidR="00C2203A" w:rsidRPr="00E87D62" w:rsidRDefault="00D73BD0" w:rsidP="00BA2B16">
            <w:pPr>
              <w:pStyle w:val="TableText"/>
            </w:pPr>
            <w:r>
              <w:t>Manager-A</w:t>
            </w:r>
          </w:p>
        </w:tc>
        <w:tc>
          <w:tcPr>
            <w:tcW w:w="1710" w:type="dxa"/>
            <w:tcBorders>
              <w:bottom w:val="nil"/>
            </w:tcBorders>
            <w:vAlign w:val="bottom"/>
          </w:tcPr>
          <w:p w14:paraId="5FA25017" w14:textId="77777777" w:rsidR="00C2203A" w:rsidRPr="00E87D62" w:rsidRDefault="00C2203A" w:rsidP="00BA2B16">
            <w:pPr>
              <w:pStyle w:val="TableText"/>
            </w:pPr>
            <w:r>
              <w:t>NIC</w:t>
            </w:r>
          </w:p>
        </w:tc>
        <w:tc>
          <w:tcPr>
            <w:tcW w:w="2883" w:type="dxa"/>
            <w:vAlign w:val="bottom"/>
          </w:tcPr>
          <w:p w14:paraId="70E76F86" w14:textId="7673F366" w:rsidR="00C2203A" w:rsidRPr="00E87D62" w:rsidRDefault="002E021A" w:rsidP="00BA2B16">
            <w:pPr>
              <w:pStyle w:val="TableText"/>
            </w:pPr>
            <w:r w:rsidRPr="002E021A">
              <w:t>128.107.20.25</w:t>
            </w:r>
            <w:r>
              <w:t xml:space="preserve"> /24</w:t>
            </w:r>
          </w:p>
        </w:tc>
        <w:tc>
          <w:tcPr>
            <w:tcW w:w="2796" w:type="dxa"/>
            <w:vAlign w:val="bottom"/>
          </w:tcPr>
          <w:p w14:paraId="79AE5A77" w14:textId="2C5C35FE" w:rsidR="00C2203A" w:rsidRPr="00870B23" w:rsidRDefault="002E021A" w:rsidP="00C2203A">
            <w:pPr>
              <w:pStyle w:val="InstNoteRed"/>
            </w:pPr>
            <w:r>
              <w:t>128.107.20.1</w:t>
            </w:r>
          </w:p>
        </w:tc>
      </w:tr>
      <w:tr w:rsidR="001E7BFE" w14:paraId="26581CD2" w14:textId="77777777" w:rsidTr="00A130F5">
        <w:trPr>
          <w:cantSplit/>
          <w:jc w:val="center"/>
        </w:trPr>
        <w:tc>
          <w:tcPr>
            <w:tcW w:w="2517" w:type="dxa"/>
            <w:tcBorders>
              <w:top w:val="nil"/>
              <w:bottom w:val="single" w:sz="2" w:space="0" w:color="auto"/>
            </w:tcBorders>
            <w:vAlign w:val="bottom"/>
          </w:tcPr>
          <w:p w14:paraId="72D7ECF6" w14:textId="77777777" w:rsidR="001E7BFE" w:rsidRPr="00275E9F" w:rsidRDefault="001E7BFE" w:rsidP="001E7BFE">
            <w:pPr>
              <w:pStyle w:val="ConfigWindow"/>
            </w:pPr>
            <w:r>
              <w:t>[[PC1Name]]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vAlign w:val="bottom"/>
          </w:tcPr>
          <w:p w14:paraId="60AA9E97" w14:textId="77777777" w:rsidR="001E7BFE" w:rsidRPr="00275E9F" w:rsidRDefault="001E7BFE" w:rsidP="001E7BFE">
            <w:pPr>
              <w:pStyle w:val="ConfigWindow"/>
            </w:pPr>
            <w:r>
              <w:t>NIC</w:t>
            </w:r>
          </w:p>
        </w:tc>
        <w:tc>
          <w:tcPr>
            <w:tcW w:w="2883" w:type="dxa"/>
            <w:vAlign w:val="bottom"/>
          </w:tcPr>
          <w:p w14:paraId="0C92DF33" w14:textId="71DA847C" w:rsidR="001E7BFE" w:rsidRDefault="004C0A2E" w:rsidP="001E7BFE">
            <w:pPr>
              <w:pStyle w:val="TableText"/>
            </w:pPr>
            <w:r>
              <w:t>2001:DB8:A:</w:t>
            </w:r>
            <w:r>
              <w:t>1::50 /64</w:t>
            </w:r>
          </w:p>
        </w:tc>
        <w:tc>
          <w:tcPr>
            <w:tcW w:w="2796" w:type="dxa"/>
            <w:vAlign w:val="bottom"/>
          </w:tcPr>
          <w:p w14:paraId="798960EB" w14:textId="022A6605" w:rsidR="001E7BFE" w:rsidRPr="0066271D" w:rsidRDefault="002E021A" w:rsidP="001E7BFE">
            <w:pPr>
              <w:pStyle w:val="InstNoteRed"/>
            </w:pPr>
            <w:r>
              <w:t>FE80::1</w:t>
            </w:r>
          </w:p>
        </w:tc>
      </w:tr>
      <w:tr w:rsidR="001E7BFE" w14:paraId="39BADEEA" w14:textId="77777777" w:rsidTr="00A130F5">
        <w:trPr>
          <w:cantSplit/>
          <w:jc w:val="center"/>
        </w:trPr>
        <w:tc>
          <w:tcPr>
            <w:tcW w:w="2517" w:type="dxa"/>
            <w:tcBorders>
              <w:bottom w:val="nil"/>
            </w:tcBorders>
            <w:vAlign w:val="bottom"/>
          </w:tcPr>
          <w:p w14:paraId="1D566B19" w14:textId="5913E188" w:rsidR="001E7BFE" w:rsidRPr="00E87D62" w:rsidRDefault="001E7BFE" w:rsidP="001E7BFE">
            <w:pPr>
              <w:pStyle w:val="TableText"/>
            </w:pPr>
            <w:r>
              <w:t>Reception-A</w:t>
            </w:r>
          </w:p>
        </w:tc>
        <w:tc>
          <w:tcPr>
            <w:tcW w:w="1710" w:type="dxa"/>
            <w:tcBorders>
              <w:bottom w:val="nil"/>
            </w:tcBorders>
            <w:vAlign w:val="bottom"/>
          </w:tcPr>
          <w:p w14:paraId="17576A83" w14:textId="77777777" w:rsidR="001E7BFE" w:rsidRPr="00E87D62" w:rsidRDefault="001E7BFE" w:rsidP="001E7BFE">
            <w:pPr>
              <w:pStyle w:val="TableText"/>
            </w:pPr>
            <w:r>
              <w:t xml:space="preserve">NIC </w:t>
            </w:r>
          </w:p>
        </w:tc>
        <w:tc>
          <w:tcPr>
            <w:tcW w:w="2883" w:type="dxa"/>
            <w:vAlign w:val="bottom"/>
          </w:tcPr>
          <w:p w14:paraId="0F9DE18F" w14:textId="284ABCB2" w:rsidR="001E7BFE" w:rsidRPr="00E87D62" w:rsidRDefault="002E021A" w:rsidP="001E7BFE">
            <w:pPr>
              <w:pStyle w:val="TableText"/>
            </w:pPr>
            <w:r w:rsidRPr="002E021A">
              <w:t>128.107.20.30</w:t>
            </w:r>
            <w:r>
              <w:t xml:space="preserve"> /24</w:t>
            </w:r>
          </w:p>
        </w:tc>
        <w:tc>
          <w:tcPr>
            <w:tcW w:w="2796" w:type="dxa"/>
            <w:vAlign w:val="bottom"/>
          </w:tcPr>
          <w:p w14:paraId="36E2E6BE" w14:textId="68900DF7" w:rsidR="001E7BFE" w:rsidRPr="0066271D" w:rsidRDefault="002E021A" w:rsidP="001E7BFE">
            <w:pPr>
              <w:pStyle w:val="InstNoteRed"/>
            </w:pPr>
            <w:r>
              <w:t>128.107.20.1</w:t>
            </w:r>
          </w:p>
        </w:tc>
      </w:tr>
      <w:tr w:rsidR="001E7BFE" w14:paraId="2553A209" w14:textId="77777777" w:rsidTr="0000644D">
        <w:trPr>
          <w:cantSplit/>
          <w:jc w:val="center"/>
        </w:trPr>
        <w:tc>
          <w:tcPr>
            <w:tcW w:w="2517" w:type="dxa"/>
            <w:tcBorders>
              <w:top w:val="nil"/>
              <w:bottom w:val="single" w:sz="2" w:space="0" w:color="auto"/>
            </w:tcBorders>
            <w:vAlign w:val="bottom"/>
          </w:tcPr>
          <w:p w14:paraId="51069352" w14:textId="77777777" w:rsidR="001E7BFE" w:rsidRPr="00275E9F" w:rsidRDefault="001E7BFE" w:rsidP="001E7BFE">
            <w:pPr>
              <w:pStyle w:val="ConfigWindow"/>
            </w:pPr>
            <w:r>
              <w:t>[[PC2Name]]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vAlign w:val="bottom"/>
          </w:tcPr>
          <w:p w14:paraId="044E823D" w14:textId="77777777" w:rsidR="001E7BFE" w:rsidRPr="00275E9F" w:rsidRDefault="001E7BFE" w:rsidP="001E7BFE">
            <w:pPr>
              <w:pStyle w:val="ConfigWindow"/>
            </w:pPr>
            <w:r>
              <w:t xml:space="preserve">NIC </w:t>
            </w:r>
          </w:p>
        </w:tc>
        <w:tc>
          <w:tcPr>
            <w:tcW w:w="2883" w:type="dxa"/>
            <w:vAlign w:val="bottom"/>
          </w:tcPr>
          <w:p w14:paraId="52E722A5" w14:textId="6106F351" w:rsidR="001E7BFE" w:rsidRDefault="004C0A2E" w:rsidP="001E7BFE">
            <w:pPr>
              <w:pStyle w:val="TableText"/>
            </w:pPr>
            <w:r>
              <w:t>2001:DB8:A:1::</w:t>
            </w:r>
            <w:r>
              <w:t>6</w:t>
            </w:r>
            <w:r>
              <w:t>0 /64</w:t>
            </w:r>
          </w:p>
        </w:tc>
        <w:tc>
          <w:tcPr>
            <w:tcW w:w="2796" w:type="dxa"/>
            <w:vAlign w:val="bottom"/>
          </w:tcPr>
          <w:p w14:paraId="0828EE89" w14:textId="15A8B398" w:rsidR="001E7BFE" w:rsidRPr="0066271D" w:rsidRDefault="002E021A" w:rsidP="001E7BFE">
            <w:pPr>
              <w:pStyle w:val="InstNoteRed"/>
            </w:pPr>
            <w:r>
              <w:t>FE80::</w:t>
            </w:r>
            <w:r w:rsidR="00BB0DE1">
              <w:t>1</w:t>
            </w:r>
          </w:p>
        </w:tc>
      </w:tr>
      <w:tr w:rsidR="001E7BFE" w14:paraId="70BF2230" w14:textId="77777777" w:rsidTr="001E7BFE">
        <w:trPr>
          <w:cantSplit/>
          <w:trHeight w:val="54"/>
          <w:jc w:val="center"/>
        </w:trPr>
        <w:tc>
          <w:tcPr>
            <w:tcW w:w="2517" w:type="dxa"/>
            <w:tcBorders>
              <w:bottom w:val="nil"/>
            </w:tcBorders>
            <w:vAlign w:val="bottom"/>
          </w:tcPr>
          <w:p w14:paraId="147C09D1" w14:textId="2EF77FC9" w:rsidR="001E7BFE" w:rsidRPr="00E87D62" w:rsidRDefault="001E7BFE" w:rsidP="001E7BFE">
            <w:pPr>
              <w:pStyle w:val="TableText"/>
            </w:pPr>
            <w:r>
              <w:t>Manager-B</w:t>
            </w:r>
          </w:p>
        </w:tc>
        <w:tc>
          <w:tcPr>
            <w:tcW w:w="1710" w:type="dxa"/>
            <w:tcBorders>
              <w:bottom w:val="nil"/>
            </w:tcBorders>
            <w:vAlign w:val="bottom"/>
          </w:tcPr>
          <w:p w14:paraId="75914288" w14:textId="77777777" w:rsidR="001E7BFE" w:rsidRPr="00E87D62" w:rsidRDefault="001E7BFE" w:rsidP="001E7BFE">
            <w:pPr>
              <w:pStyle w:val="TableText"/>
            </w:pPr>
            <w:r>
              <w:t>NIC</w:t>
            </w:r>
          </w:p>
        </w:tc>
        <w:tc>
          <w:tcPr>
            <w:tcW w:w="2883" w:type="dxa"/>
            <w:vAlign w:val="bottom"/>
          </w:tcPr>
          <w:p w14:paraId="60B250AB" w14:textId="02636997" w:rsidR="001E7BFE" w:rsidRPr="00E87D62" w:rsidRDefault="002E021A" w:rsidP="001E7BFE">
            <w:pPr>
              <w:pStyle w:val="TableText"/>
            </w:pPr>
            <w:r w:rsidRPr="002E021A">
              <w:t>128.107.30.25</w:t>
            </w:r>
            <w:r>
              <w:t xml:space="preserve"> /24</w:t>
            </w:r>
          </w:p>
        </w:tc>
        <w:tc>
          <w:tcPr>
            <w:tcW w:w="2796" w:type="dxa"/>
          </w:tcPr>
          <w:p w14:paraId="33CD944D" w14:textId="3AB1DE4F" w:rsidR="001E7BFE" w:rsidRPr="0066271D" w:rsidRDefault="002E021A" w:rsidP="001E7BFE">
            <w:pPr>
              <w:pStyle w:val="InstNoteRed"/>
            </w:pPr>
            <w:r>
              <w:t>128.107.30.1</w:t>
            </w:r>
          </w:p>
        </w:tc>
      </w:tr>
      <w:tr w:rsidR="004C0A2E" w14:paraId="3A9090A0" w14:textId="77777777" w:rsidTr="00617889">
        <w:trPr>
          <w:cantSplit/>
          <w:jc w:val="center"/>
        </w:trPr>
        <w:tc>
          <w:tcPr>
            <w:tcW w:w="2517" w:type="dxa"/>
            <w:tcBorders>
              <w:top w:val="nil"/>
              <w:bottom w:val="single" w:sz="2" w:space="0" w:color="auto"/>
            </w:tcBorders>
            <w:vAlign w:val="bottom"/>
          </w:tcPr>
          <w:p w14:paraId="6F8F91EE" w14:textId="77777777" w:rsidR="004C0A2E" w:rsidRPr="00275E9F" w:rsidRDefault="004C0A2E" w:rsidP="004C0A2E">
            <w:pPr>
              <w:pStyle w:val="ConfigWindow"/>
            </w:pPr>
            <w:r>
              <w:t>[[PC3Name]]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vAlign w:val="bottom"/>
          </w:tcPr>
          <w:p w14:paraId="71DE5975" w14:textId="77777777" w:rsidR="004C0A2E" w:rsidRPr="00275E9F" w:rsidRDefault="004C0A2E" w:rsidP="004C0A2E">
            <w:pPr>
              <w:pStyle w:val="ConfigWindow"/>
            </w:pPr>
            <w:r>
              <w:t>NIC</w:t>
            </w:r>
          </w:p>
        </w:tc>
        <w:tc>
          <w:tcPr>
            <w:tcW w:w="2883" w:type="dxa"/>
            <w:vAlign w:val="bottom"/>
          </w:tcPr>
          <w:p w14:paraId="7A1AE366" w14:textId="154FE760" w:rsidR="004C0A2E" w:rsidRDefault="004C0A2E" w:rsidP="004C0A2E">
            <w:pPr>
              <w:pStyle w:val="TableText"/>
            </w:pPr>
            <w:r>
              <w:t>2001:DB8:</w:t>
            </w:r>
            <w:r>
              <w:t>B</w:t>
            </w:r>
            <w:r>
              <w:t>:1::</w:t>
            </w:r>
            <w:r>
              <w:t>5</w:t>
            </w:r>
            <w:r>
              <w:t>0 /64</w:t>
            </w:r>
          </w:p>
        </w:tc>
        <w:tc>
          <w:tcPr>
            <w:tcW w:w="2796" w:type="dxa"/>
            <w:vAlign w:val="bottom"/>
          </w:tcPr>
          <w:p w14:paraId="7492B0AB" w14:textId="35767759" w:rsidR="004C0A2E" w:rsidRPr="0066271D" w:rsidRDefault="004C0A2E" w:rsidP="004C0A2E">
            <w:pPr>
              <w:pStyle w:val="InstNoteRed"/>
            </w:pPr>
            <w:r>
              <w:t>FE80::</w:t>
            </w:r>
            <w:r w:rsidR="00464A5C">
              <w:t>1</w:t>
            </w:r>
          </w:p>
        </w:tc>
      </w:tr>
      <w:tr w:rsidR="004C0A2E" w14:paraId="12D268D8" w14:textId="77777777" w:rsidTr="00A130F5">
        <w:trPr>
          <w:cantSplit/>
          <w:jc w:val="center"/>
        </w:trPr>
        <w:tc>
          <w:tcPr>
            <w:tcW w:w="2517" w:type="dxa"/>
            <w:tcBorders>
              <w:bottom w:val="nil"/>
            </w:tcBorders>
            <w:vAlign w:val="bottom"/>
          </w:tcPr>
          <w:p w14:paraId="57091161" w14:textId="4E5986D4" w:rsidR="004C0A2E" w:rsidRPr="00E87D62" w:rsidRDefault="004C0A2E" w:rsidP="004C0A2E">
            <w:pPr>
              <w:pStyle w:val="TableText"/>
            </w:pPr>
            <w:r>
              <w:t>Reception-B</w:t>
            </w:r>
          </w:p>
        </w:tc>
        <w:tc>
          <w:tcPr>
            <w:tcW w:w="1710" w:type="dxa"/>
            <w:tcBorders>
              <w:bottom w:val="nil"/>
            </w:tcBorders>
            <w:vAlign w:val="bottom"/>
          </w:tcPr>
          <w:p w14:paraId="11ECAC7A" w14:textId="77777777" w:rsidR="004C0A2E" w:rsidRPr="00E87D62" w:rsidRDefault="004C0A2E" w:rsidP="004C0A2E">
            <w:pPr>
              <w:pStyle w:val="TableText"/>
            </w:pPr>
            <w:r>
              <w:t>NIC</w:t>
            </w:r>
          </w:p>
        </w:tc>
        <w:tc>
          <w:tcPr>
            <w:tcW w:w="2883" w:type="dxa"/>
            <w:vAlign w:val="bottom"/>
          </w:tcPr>
          <w:p w14:paraId="3FA18FEC" w14:textId="63D4350D" w:rsidR="004C0A2E" w:rsidRPr="00E87D62" w:rsidRDefault="004C0A2E" w:rsidP="004C0A2E">
            <w:pPr>
              <w:pStyle w:val="TableText"/>
            </w:pPr>
            <w:r w:rsidRPr="002E021A">
              <w:t>172.14.5.60</w:t>
            </w:r>
            <w:r>
              <w:t xml:space="preserve"> /24</w:t>
            </w:r>
          </w:p>
        </w:tc>
        <w:tc>
          <w:tcPr>
            <w:tcW w:w="2796" w:type="dxa"/>
          </w:tcPr>
          <w:p w14:paraId="341B3524" w14:textId="54AA4B73" w:rsidR="004C0A2E" w:rsidRPr="0066271D" w:rsidRDefault="004C0A2E" w:rsidP="004C0A2E">
            <w:pPr>
              <w:pStyle w:val="InstNoteRed"/>
            </w:pPr>
            <w:r>
              <w:t>128.107.30.1</w:t>
            </w:r>
          </w:p>
        </w:tc>
      </w:tr>
      <w:tr w:rsidR="004C0A2E" w14:paraId="61DE7661" w14:textId="77777777" w:rsidTr="00820F03">
        <w:trPr>
          <w:cantSplit/>
          <w:jc w:val="center"/>
        </w:trPr>
        <w:tc>
          <w:tcPr>
            <w:tcW w:w="2517" w:type="dxa"/>
            <w:tcBorders>
              <w:top w:val="nil"/>
            </w:tcBorders>
            <w:vAlign w:val="bottom"/>
          </w:tcPr>
          <w:p w14:paraId="2D0CD3E0" w14:textId="77777777" w:rsidR="004C0A2E" w:rsidRPr="00275E9F" w:rsidRDefault="004C0A2E" w:rsidP="004C0A2E">
            <w:pPr>
              <w:pStyle w:val="ConfigWindow"/>
            </w:pPr>
            <w:r>
              <w:t>[[PC4Name]]</w:t>
            </w:r>
          </w:p>
        </w:tc>
        <w:tc>
          <w:tcPr>
            <w:tcW w:w="1710" w:type="dxa"/>
            <w:tcBorders>
              <w:top w:val="nil"/>
            </w:tcBorders>
            <w:vAlign w:val="bottom"/>
          </w:tcPr>
          <w:p w14:paraId="6029150F" w14:textId="77777777" w:rsidR="004C0A2E" w:rsidRPr="00275E9F" w:rsidRDefault="004C0A2E" w:rsidP="004C0A2E">
            <w:pPr>
              <w:pStyle w:val="ConfigWindow"/>
            </w:pPr>
            <w:r>
              <w:t>NIC</w:t>
            </w:r>
          </w:p>
        </w:tc>
        <w:tc>
          <w:tcPr>
            <w:tcW w:w="2883" w:type="dxa"/>
            <w:vAlign w:val="bottom"/>
          </w:tcPr>
          <w:p w14:paraId="2319D4BD" w14:textId="015D067C" w:rsidR="004C0A2E" w:rsidRDefault="004C0A2E" w:rsidP="004C0A2E">
            <w:pPr>
              <w:pStyle w:val="TableText"/>
            </w:pPr>
            <w:r>
              <w:t>2001:DB8:</w:t>
            </w:r>
            <w:r>
              <w:t>B</w:t>
            </w:r>
            <w:r>
              <w:t>:1::60 /64</w:t>
            </w:r>
          </w:p>
        </w:tc>
        <w:tc>
          <w:tcPr>
            <w:tcW w:w="2796" w:type="dxa"/>
            <w:vAlign w:val="bottom"/>
          </w:tcPr>
          <w:p w14:paraId="31032CE7" w14:textId="0D3F638F" w:rsidR="004C0A2E" w:rsidRPr="0066271D" w:rsidRDefault="004C0A2E" w:rsidP="004C0A2E">
            <w:pPr>
              <w:pStyle w:val="InstNoteRed"/>
            </w:pPr>
            <w:r>
              <w:t>FE80::</w:t>
            </w:r>
            <w:r w:rsidR="00464A5C">
              <w:t>1</w:t>
            </w:r>
          </w:p>
        </w:tc>
      </w:tr>
    </w:tbl>
    <w:p w14:paraId="2E7046A0" w14:textId="77777777" w:rsidR="00C2203A" w:rsidRPr="00BB73FF" w:rsidRDefault="00C2203A" w:rsidP="00C2203A">
      <w:pPr>
        <w:pStyle w:val="Ttulo1"/>
        <w:numPr>
          <w:ilvl w:val="0"/>
          <w:numId w:val="3"/>
        </w:numPr>
      </w:pPr>
      <w:r>
        <w:t>Objetivos</w:t>
      </w:r>
    </w:p>
    <w:p w14:paraId="2452245F" w14:textId="77777777" w:rsidR="00C2203A" w:rsidRDefault="00C2203A" w:rsidP="00C2203A">
      <w:pPr>
        <w:pStyle w:val="Bulletlevel1"/>
        <w:spacing w:before="60" w:after="60" w:line="276" w:lineRule="auto"/>
      </w:pPr>
      <w:r>
        <w:t>Complete la documentación de la red.</w:t>
      </w:r>
    </w:p>
    <w:p w14:paraId="7E4A057C" w14:textId="77777777" w:rsidR="00C2203A" w:rsidRDefault="00C2203A" w:rsidP="00C2203A">
      <w:pPr>
        <w:pStyle w:val="Bulletlevel1"/>
        <w:spacing w:before="60" w:after="60" w:line="276" w:lineRule="auto"/>
      </w:pPr>
      <w:r>
        <w:t>Realice configuraciones básicas de dispositivo en un router y un switch.</w:t>
      </w:r>
    </w:p>
    <w:p w14:paraId="78C14FFE" w14:textId="77777777" w:rsidR="00C2203A" w:rsidRDefault="00C2203A" w:rsidP="00C2203A">
      <w:pPr>
        <w:pStyle w:val="Bulletlevel1"/>
        <w:spacing w:before="60" w:after="60" w:line="276" w:lineRule="auto"/>
      </w:pPr>
      <w:r>
        <w:t>Verifique la conectividad y solucionar cualquier problema.</w:t>
      </w:r>
    </w:p>
    <w:p w14:paraId="2B26BD7C" w14:textId="77777777" w:rsidR="00C2203A" w:rsidRDefault="00C2203A" w:rsidP="00C2203A">
      <w:pPr>
        <w:pStyle w:val="Ttulo1"/>
        <w:numPr>
          <w:ilvl w:val="0"/>
          <w:numId w:val="3"/>
        </w:numPr>
      </w:pPr>
      <w:r>
        <w:t>Escenario</w:t>
      </w:r>
    </w:p>
    <w:p w14:paraId="083FFB6B" w14:textId="77777777" w:rsidR="00C2203A" w:rsidRDefault="00C2203A" w:rsidP="00C2203A">
      <w:pPr>
        <w:pStyle w:val="BodyTextL25"/>
      </w:pPr>
      <w:r>
        <w:t xml:space="preserve">La administradora de red está muy conforme con su desempeño en el trabajo como técnico de LAN. A ella le gustaría que demuestres tu capacidad para configurar un router que conecta dos LAN. Las tareas incluyen la configuración de parámetros básicos de un router y un switch con Cisco IOS. También configurará </w:t>
      </w:r>
      <w:r>
        <w:lastRenderedPageBreak/>
        <w:t>direcciones IPv6 en dispositivos de red y hosts. Luego verificará las configuraciones probando la conectividad de extremo a extremo. Su objetivo es establecer conectividad entre todos los dispositivos.</w:t>
      </w:r>
    </w:p>
    <w:p w14:paraId="199CE248" w14:textId="6B48A199" w:rsidR="00C2203A" w:rsidRDefault="00C2203A" w:rsidP="00C2203A">
      <w:pPr>
        <w:pStyle w:val="BodyTextL25"/>
      </w:pPr>
      <w:r>
        <w:rPr>
          <w:b/>
        </w:rPr>
        <w:t>Nota:</w:t>
      </w:r>
      <w:r>
        <w:t xml:space="preserve"> La interfaz VLAN1 en </w:t>
      </w:r>
      <w:r w:rsidR="00D73BD0">
        <w:rPr>
          <w:b/>
        </w:rPr>
        <w:t>Room-145</w:t>
      </w:r>
      <w:r>
        <w:t xml:space="preserve"> no será accesible a través de IPv6. </w:t>
      </w:r>
    </w:p>
    <w:p w14:paraId="32A1B6A7" w14:textId="1B7413E3" w:rsidR="00C2203A" w:rsidRDefault="00C2203A" w:rsidP="00C2203A">
      <w:pPr>
        <w:pStyle w:val="BodyTextL25"/>
      </w:pPr>
      <w:r>
        <w:t xml:space="preserve">En esta actividad, configurará el router </w:t>
      </w:r>
      <w:r w:rsidR="00D73BD0">
        <w:rPr>
          <w:b/>
        </w:rPr>
        <w:t>Floor14</w:t>
      </w:r>
      <w:r>
        <w:t xml:space="preserve">, el switch </w:t>
      </w:r>
      <w:r w:rsidR="00D73BD0">
        <w:rPr>
          <w:b/>
        </w:rPr>
        <w:t>Room-146</w:t>
      </w:r>
      <w:r>
        <w:t xml:space="preserve"> y los </w:t>
      </w:r>
      <w:r w:rsidRPr="00E779A8">
        <w:rPr>
          <w:b/>
        </w:rPr>
        <w:t>hosts de PC</w:t>
      </w:r>
      <w:r>
        <w:t>.</w:t>
      </w:r>
    </w:p>
    <w:p w14:paraId="00E8FDFD" w14:textId="77777777" w:rsidR="00C2203A" w:rsidRDefault="00C2203A" w:rsidP="00C2203A">
      <w:pPr>
        <w:pStyle w:val="BodyTextL25"/>
      </w:pPr>
      <w:r>
        <w:rPr>
          <w:b/>
        </w:rPr>
        <w:t>Nota:</w:t>
      </w:r>
      <w:r>
        <w:t xml:space="preserve"> Packet Tracer no marcará algunos valores configurados, sin embargo estos valores son necesarios para lograr una conectividad completa en la red. </w:t>
      </w:r>
    </w:p>
    <w:p w14:paraId="056473CF" w14:textId="77777777" w:rsidR="00C2203A" w:rsidRDefault="00C2203A" w:rsidP="00C2203A">
      <w:pPr>
        <w:pStyle w:val="Ttulo1"/>
        <w:numPr>
          <w:ilvl w:val="0"/>
          <w:numId w:val="3"/>
        </w:numPr>
      </w:pPr>
      <w:r>
        <w:t>Requisitos</w:t>
      </w:r>
    </w:p>
    <w:p w14:paraId="79BB75B5" w14:textId="77777777" w:rsidR="00C2203A" w:rsidRDefault="00C2203A" w:rsidP="00C2203A">
      <w:pPr>
        <w:pStyle w:val="Bulletlevel1"/>
        <w:spacing w:before="60" w:after="60" w:line="276" w:lineRule="auto"/>
      </w:pPr>
      <w:r>
        <w:t>Proporcione la información que falta en la tabla de direccionamiento.</w:t>
      </w:r>
    </w:p>
    <w:p w14:paraId="279F9E38" w14:textId="77FF6289" w:rsidR="00C2203A" w:rsidRDefault="00C2203A" w:rsidP="00C2203A">
      <w:pPr>
        <w:pStyle w:val="Bulletlevel1"/>
        <w:spacing w:before="60" w:after="60" w:line="276" w:lineRule="auto"/>
      </w:pPr>
      <w:r>
        <w:t xml:space="preserve">Asigne el nombre </w:t>
      </w:r>
      <w:r w:rsidR="00D73BD0">
        <w:rPr>
          <w:b/>
          <w:bCs/>
        </w:rPr>
        <w:t>Floor14</w:t>
      </w:r>
      <w:r>
        <w:t xml:space="preserve"> al router y </w:t>
      </w:r>
      <w:r w:rsidR="00D73BD0">
        <w:rPr>
          <w:b/>
          <w:bCs/>
        </w:rPr>
        <w:t>Room-146</w:t>
      </w:r>
      <w:r>
        <w:t xml:space="preserve"> al segundo switch. No podrá acceder al switch </w:t>
      </w:r>
      <w:r w:rsidR="00D73BD0">
        <w:rPr>
          <w:b/>
        </w:rPr>
        <w:t>Room-145</w:t>
      </w:r>
      <w:r>
        <w:t>.</w:t>
      </w:r>
    </w:p>
    <w:p w14:paraId="31858F81" w14:textId="77777777" w:rsidR="00C2203A" w:rsidRDefault="00C2203A" w:rsidP="00C2203A">
      <w:pPr>
        <w:pStyle w:val="Bulletlevel1"/>
        <w:spacing w:before="60" w:after="60" w:line="276" w:lineRule="auto"/>
      </w:pPr>
      <w:r>
        <w:t xml:space="preserve">Utilice </w:t>
      </w:r>
      <w:r>
        <w:rPr>
          <w:b/>
          <w:bCs/>
        </w:rPr>
        <w:t>cisco</w:t>
      </w:r>
      <w:r>
        <w:t xml:space="preserve"> como contraseña de EXEC del usuario para todas las líneas. </w:t>
      </w:r>
    </w:p>
    <w:p w14:paraId="6BDF1470" w14:textId="77777777" w:rsidR="00C2203A" w:rsidRDefault="00C2203A" w:rsidP="00C2203A">
      <w:pPr>
        <w:pStyle w:val="Bulletlevel1"/>
        <w:spacing w:before="60" w:after="60" w:line="276" w:lineRule="auto"/>
      </w:pPr>
      <w:r>
        <w:t xml:space="preserve">Utilice </w:t>
      </w:r>
      <w:r>
        <w:rPr>
          <w:b/>
          <w:bCs/>
        </w:rPr>
        <w:t>class</w:t>
      </w:r>
      <w:r>
        <w:t xml:space="preserve"> como la contraseña EXEC privilegiada cifrada.</w:t>
      </w:r>
    </w:p>
    <w:p w14:paraId="681FFEF3" w14:textId="77777777" w:rsidR="00C2203A" w:rsidRDefault="00C2203A" w:rsidP="00C2203A">
      <w:pPr>
        <w:pStyle w:val="Bulletlevel1"/>
        <w:spacing w:before="60" w:after="60" w:line="276" w:lineRule="auto"/>
      </w:pPr>
      <w:r>
        <w:t>Encripte todas las contraseñas de texto sin formato.</w:t>
      </w:r>
    </w:p>
    <w:p w14:paraId="2E84B0A2" w14:textId="77777777" w:rsidR="00C2203A" w:rsidRDefault="00C2203A" w:rsidP="00C2203A">
      <w:pPr>
        <w:pStyle w:val="Bulletlevel1"/>
        <w:spacing w:before="60" w:after="60" w:line="276" w:lineRule="auto"/>
      </w:pPr>
      <w:r>
        <w:t>Configure un aviso apropiado.</w:t>
      </w:r>
    </w:p>
    <w:p w14:paraId="3378F019" w14:textId="47B99384" w:rsidR="00C2203A" w:rsidRDefault="00C2203A" w:rsidP="00C2203A">
      <w:pPr>
        <w:pStyle w:val="Bulletlevel1"/>
        <w:spacing w:before="60" w:after="60" w:line="276" w:lineRule="auto"/>
      </w:pPr>
      <w:r>
        <w:t xml:space="preserve">Configure el direccionamiento IPv4 e IPv6 para el switch </w:t>
      </w:r>
      <w:r w:rsidR="00D73BD0">
        <w:rPr>
          <w:b/>
        </w:rPr>
        <w:t xml:space="preserve">Floor14 </w:t>
      </w:r>
      <w:r>
        <w:t>según la Tabla de direcciones.</w:t>
      </w:r>
    </w:p>
    <w:p w14:paraId="419FC03B" w14:textId="58706FAD" w:rsidR="00C2203A" w:rsidRDefault="00C2203A" w:rsidP="00C2203A">
      <w:pPr>
        <w:pStyle w:val="Bulletlevel1"/>
        <w:spacing w:before="60" w:after="60" w:line="276" w:lineRule="auto"/>
      </w:pPr>
      <w:r>
        <w:t xml:space="preserve">Configure el direccionamiento IPv4 e IPv6 para el switch </w:t>
      </w:r>
      <w:r w:rsidR="00D73BD0">
        <w:rPr>
          <w:b/>
        </w:rPr>
        <w:t>Room-146</w:t>
      </w:r>
      <w:r>
        <w:t xml:space="preserve"> según la tabla de direcciones.</w:t>
      </w:r>
    </w:p>
    <w:p w14:paraId="289E6669" w14:textId="77777777" w:rsidR="00C2203A" w:rsidRDefault="00C2203A" w:rsidP="00C2203A">
      <w:pPr>
        <w:pStyle w:val="Bulletlevel1"/>
        <w:spacing w:before="60" w:after="60" w:line="276" w:lineRule="auto"/>
      </w:pPr>
      <w:r>
        <w:t>Los hosts están configurados parcialmente. Complete el direccionamiento IPv4 y configure completamente las direcciones IPv6 de acuerdo con la Tabla de direccionamiento.</w:t>
      </w:r>
    </w:p>
    <w:p w14:paraId="5FCB8EDA" w14:textId="2A259F03" w:rsidR="00C2203A" w:rsidRDefault="00C2203A" w:rsidP="00C2203A">
      <w:pPr>
        <w:pStyle w:val="Bulletlevel1"/>
        <w:spacing w:before="60" w:after="60" w:line="276" w:lineRule="auto"/>
      </w:pPr>
      <w:r>
        <w:t xml:space="preserve">Registre las interfaces con descripciones, incluida la interfaz VLAN 1 de </w:t>
      </w:r>
      <w:r w:rsidR="00D73BD0">
        <w:rPr>
          <w:b/>
        </w:rPr>
        <w:t>Room-146</w:t>
      </w:r>
      <w:r>
        <w:t>.</w:t>
      </w:r>
    </w:p>
    <w:p w14:paraId="1F3430B1" w14:textId="77777777" w:rsidR="00C2203A" w:rsidRDefault="00C2203A" w:rsidP="00C2203A">
      <w:pPr>
        <w:pStyle w:val="Bulletlevel1"/>
        <w:spacing w:before="60" w:after="60" w:line="276" w:lineRule="auto"/>
      </w:pPr>
      <w:r>
        <w:t>Guarde las configuraciones.</w:t>
      </w:r>
    </w:p>
    <w:p w14:paraId="303CB491" w14:textId="77777777" w:rsidR="00C2203A" w:rsidRDefault="00C2203A" w:rsidP="00C2203A">
      <w:pPr>
        <w:pStyle w:val="Bulletlevel1"/>
        <w:spacing w:before="60" w:after="60" w:line="276" w:lineRule="auto"/>
      </w:pPr>
      <w:r>
        <w:t>Verifique la conectividad entre todos los dispositivos. Todos los dispositivos deben poder hacer ping a todos los demás dispositivos con IPv4 e IPv6.</w:t>
      </w:r>
    </w:p>
    <w:p w14:paraId="23E7F658" w14:textId="77777777" w:rsidR="00C2203A" w:rsidRDefault="00C2203A" w:rsidP="00C2203A">
      <w:pPr>
        <w:pStyle w:val="Bulletlevel1"/>
        <w:spacing w:before="60" w:after="60" w:line="276" w:lineRule="auto"/>
      </w:pPr>
      <w:r>
        <w:t>Solucione cualquier problema y regístrelo.</w:t>
      </w:r>
    </w:p>
    <w:p w14:paraId="14E25561" w14:textId="77777777" w:rsidR="00C2203A" w:rsidRDefault="00C2203A" w:rsidP="00C2203A">
      <w:pPr>
        <w:pStyle w:val="Bulletlevel1"/>
        <w:spacing w:before="60" w:after="60" w:line="276" w:lineRule="auto"/>
      </w:pPr>
      <w:r>
        <w:t>Implemente las soluciones necesarias para habilitar y verificar la conectividad completa.</w:t>
      </w:r>
    </w:p>
    <w:p w14:paraId="49F221AF" w14:textId="77777777" w:rsidR="00C2203A" w:rsidRDefault="00C2203A" w:rsidP="00C2203A">
      <w:pPr>
        <w:pStyle w:val="BodyTextL25"/>
      </w:pPr>
      <w:r>
        <w:rPr>
          <w:b/>
        </w:rPr>
        <w:t>Nota</w:t>
      </w:r>
      <w:r w:rsidRPr="00591762">
        <w:t xml:space="preserve">: Haga clic en el botón de </w:t>
      </w:r>
      <w:r>
        <w:rPr>
          <w:b/>
        </w:rPr>
        <w:t>Check Results</w:t>
      </w:r>
      <w:r w:rsidRPr="00C079A7">
        <w:t xml:space="preserve"> para ver su progreso. Haga clic en el boton de </w:t>
      </w:r>
      <w:r>
        <w:rPr>
          <w:b/>
        </w:rPr>
        <w:t>Reset Activity</w:t>
      </w:r>
      <w:r>
        <w:t xml:space="preserve"> para generar un nuevo conjunto de requisitos.</w:t>
      </w:r>
    </w:p>
    <w:p w14:paraId="6903204C" w14:textId="77777777" w:rsidR="00C2203A" w:rsidRDefault="00C2203A" w:rsidP="00C2203A">
      <w:pPr>
        <w:pStyle w:val="BodyTextL25"/>
        <w:rPr>
          <w:sz w:val="16"/>
        </w:rPr>
      </w:pPr>
      <w:r>
        <w:rPr>
          <w:sz w:val="16"/>
        </w:rPr>
        <w:t>ID: [[indexNames]][[indexAdds]][[indexTopos]]</w:t>
      </w:r>
    </w:p>
    <w:p w14:paraId="37FAE8C3" w14:textId="77777777" w:rsidR="0056282D" w:rsidRPr="0056282D" w:rsidRDefault="0056282D" w:rsidP="0056282D">
      <w:pPr>
        <w:pStyle w:val="ConfigWindow"/>
      </w:pPr>
      <w:r>
        <w:t>Fin del documento</w:t>
      </w:r>
    </w:p>
    <w:sectPr w:rsidR="0056282D" w:rsidRPr="0056282D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8A2B0" w14:textId="77777777" w:rsidR="004C4B38" w:rsidRDefault="004C4B38" w:rsidP="00710659">
      <w:pPr>
        <w:spacing w:after="0" w:line="240" w:lineRule="auto"/>
      </w:pPr>
      <w:r>
        <w:separator/>
      </w:r>
    </w:p>
    <w:p w14:paraId="78363B43" w14:textId="77777777" w:rsidR="004C4B38" w:rsidRDefault="004C4B38"/>
  </w:endnote>
  <w:endnote w:type="continuationSeparator" w:id="0">
    <w:p w14:paraId="4C56BB51" w14:textId="77777777" w:rsidR="004C4B38" w:rsidRDefault="004C4B38" w:rsidP="00710659">
      <w:pPr>
        <w:spacing w:after="0" w:line="240" w:lineRule="auto"/>
      </w:pPr>
      <w:r>
        <w:continuationSeparator/>
      </w:r>
    </w:p>
    <w:p w14:paraId="365CE4FF" w14:textId="77777777" w:rsidR="004C4B38" w:rsidRDefault="004C4B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BE10C" w14:textId="21D5DAF2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1548B">
      <w:rPr>
        <w:noProof/>
      </w:rPr>
      <w:t>2022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7D5CE" w14:textId="2306BBE4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B1548B">
      <w:rPr>
        <w:noProof/>
      </w:rPr>
      <w:t>2022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615EE" w14:textId="77777777" w:rsidR="004C4B38" w:rsidRDefault="004C4B38" w:rsidP="00710659">
      <w:pPr>
        <w:spacing w:after="0" w:line="240" w:lineRule="auto"/>
      </w:pPr>
      <w:r>
        <w:separator/>
      </w:r>
    </w:p>
    <w:p w14:paraId="3A2440CD" w14:textId="77777777" w:rsidR="004C4B38" w:rsidRDefault="004C4B38"/>
  </w:footnote>
  <w:footnote w:type="continuationSeparator" w:id="0">
    <w:p w14:paraId="182A3CF3" w14:textId="77777777" w:rsidR="004C4B38" w:rsidRDefault="004C4B38" w:rsidP="00710659">
      <w:pPr>
        <w:spacing w:after="0" w:line="240" w:lineRule="auto"/>
      </w:pPr>
      <w:r>
        <w:continuationSeparator/>
      </w:r>
    </w:p>
    <w:p w14:paraId="2770EC4D" w14:textId="77777777" w:rsidR="004C4B38" w:rsidRDefault="004C4B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ítulo"/>
      <w:tag w:val=""/>
      <w:id w:val="-1711953976"/>
      <w:placeholder>
        <w:docPart w:val="04A4FF1706344A75A834424A1BADD8C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8090062" w14:textId="77777777" w:rsidR="00926CB2" w:rsidRDefault="00BF4F5C" w:rsidP="008402F2">
        <w:pPr>
          <w:pStyle w:val="PageHead"/>
        </w:pPr>
        <w:r>
          <w:t>Packet Tracer - Configuración básica del dispositivo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8E7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8AD6D61" wp14:editId="0049C6CF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872157938">
    <w:abstractNumId w:val="5"/>
  </w:num>
  <w:num w:numId="2" w16cid:durableId="2114208400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50071157">
    <w:abstractNumId w:val="2"/>
  </w:num>
  <w:num w:numId="4" w16cid:durableId="150146582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081373468">
    <w:abstractNumId w:val="3"/>
  </w:num>
  <w:num w:numId="6" w16cid:durableId="1621454318">
    <w:abstractNumId w:val="0"/>
  </w:num>
  <w:num w:numId="7" w16cid:durableId="157111969">
    <w:abstractNumId w:val="1"/>
  </w:num>
  <w:num w:numId="8" w16cid:durableId="1840265242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956637526">
    <w:abstractNumId w:val="3"/>
    <w:lvlOverride w:ilv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3F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42C2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E7BFE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021A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08BB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A5C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A7313"/>
    <w:rsid w:val="004B023D"/>
    <w:rsid w:val="004C0909"/>
    <w:rsid w:val="004C0A2E"/>
    <w:rsid w:val="004C3F97"/>
    <w:rsid w:val="004C4B38"/>
    <w:rsid w:val="004D01F2"/>
    <w:rsid w:val="004D2CED"/>
    <w:rsid w:val="004D3339"/>
    <w:rsid w:val="004D353F"/>
    <w:rsid w:val="004D36D7"/>
    <w:rsid w:val="004D4D62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0A39"/>
    <w:rsid w:val="00561BB2"/>
    <w:rsid w:val="0056282D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017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638A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56594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163B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30F5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1548B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0DE1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4F5C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203A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3E6D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3D3F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3BD0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510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0210"/>
    <w:rsid w:val="00F4135D"/>
    <w:rsid w:val="00F41F1B"/>
    <w:rsid w:val="00F46BD9"/>
    <w:rsid w:val="00F513A5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C98E4"/>
  <w15:docId w15:val="{B1F59C7F-A2C0-4946-8B07-CDEFF18D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semiHidden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531D0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semiHidden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942C2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uiPriority w:val="99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uiPriority w:val="99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A130F5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uiPriority w:val="99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D531D0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paragraph" w:customStyle="1" w:styleId="BodyText1">
    <w:name w:val="Body Text1"/>
    <w:basedOn w:val="Normal"/>
    <w:qFormat/>
    <w:rsid w:val="00C2203A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A4FF1706344A75A834424A1BADD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340AA-76CA-4A74-B34D-CA9835CFE838}"/>
      </w:docPartPr>
      <w:docPartBody>
        <w:p w:rsidR="00745EEA" w:rsidRDefault="005145A7">
          <w:pPr>
            <w:pStyle w:val="04A4FF1706344A75A834424A1BADD8C8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A7"/>
    <w:rsid w:val="003E728F"/>
    <w:rsid w:val="004340BD"/>
    <w:rsid w:val="005145A7"/>
    <w:rsid w:val="00745EEA"/>
    <w:rsid w:val="00C97145"/>
    <w:rsid w:val="00CA41C5"/>
    <w:rsid w:val="00FA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04A4FF1706344A75A834424A1BADD8C8">
    <w:name w:val="04A4FF1706344A75A834424A1BADD8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484F11-006F-42FA-9ACD-2804DB4B3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160</TotalTime>
  <Pages>2</Pages>
  <Words>502</Words>
  <Characters>2762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Configuración básica del dispositivo</vt:lpstr>
      <vt:lpstr>Packet Tracer - Basic Device Configuration</vt:lpstr>
    </vt:vector>
  </TitlesOfParts>
  <Company>Cisco Systems, Inc.</Company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Configuración básica del dispositivo</dc:title>
  <dc:creator>SP</dc:creator>
  <dc:description>2013</dc:description>
  <cp:lastModifiedBy>HEIDI PAMELA MARTINEZ MARTINEZ</cp:lastModifiedBy>
  <cp:revision>8</cp:revision>
  <cp:lastPrinted>2022-12-05T06:57:00Z</cp:lastPrinted>
  <dcterms:created xsi:type="dcterms:W3CDTF">2020-06-23T16:58:00Z</dcterms:created>
  <dcterms:modified xsi:type="dcterms:W3CDTF">2022-12-05T06:57:00Z</dcterms:modified>
</cp:coreProperties>
</file>